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974" w:lineRule="exact"/>
        <w:ind w:left="192" w:right="0" w:firstLine="0"/>
        <w:jc w:val="left"/>
        <w:rPr>
          <w:rFonts w:ascii="Poppins" w:hAnsi="Poppins" w:cs="Poppins" w:eastAsia="Poppins"/>
          <w:sz w:val="90"/>
          <w:szCs w:val="90"/>
        </w:rPr>
      </w:pPr>
      <w:r>
        <w:rPr>
          <w:rFonts w:ascii="Poppins" w:hAnsi="Poppins" w:cs="Poppins" w:eastAsia="Poppins"/>
          <w:b/>
          <w:bCs/>
          <w:color w:val="62686C"/>
          <w:spacing w:val="0"/>
          <w:w w:val="100"/>
          <w:sz w:val="90"/>
          <w:szCs w:val="90"/>
        </w:rPr>
        <w:t>Invoice</w:t>
      </w:r>
      <w:r>
        <w:rPr>
          <w:rFonts w:ascii="Poppins" w:hAnsi="Poppins" w:cs="Poppins" w:eastAsia="Poppins"/>
          <w:b w:val="0"/>
          <w:bCs w:val="0"/>
          <w:color w:val="000000"/>
          <w:spacing w:val="0"/>
          <w:w w:val="100"/>
          <w:sz w:val="90"/>
          <w:szCs w:val="90"/>
        </w:rPr>
      </w:r>
    </w:p>
    <w:p>
      <w:pPr>
        <w:spacing w:after="0" w:line="974" w:lineRule="exact"/>
        <w:jc w:val="left"/>
        <w:rPr>
          <w:rFonts w:ascii="Poppins" w:hAnsi="Poppins" w:cs="Poppins" w:eastAsia="Poppins"/>
          <w:sz w:val="90"/>
          <w:szCs w:val="90"/>
        </w:rPr>
        <w:sectPr>
          <w:type w:val="continuous"/>
          <w:pgSz w:w="12246" w:h="17180"/>
          <w:pgMar w:top="1100" w:bottom="280" w:left="740" w:right="740"/>
        </w:sectPr>
      </w:pPr>
    </w:p>
    <w:p>
      <w:pPr>
        <w:pStyle w:val="BodyText"/>
        <w:spacing w:line="302" w:lineRule="exact"/>
        <w:ind w:left="232" w:right="0"/>
        <w:jc w:val="left"/>
        <w:rPr>
          <w:rFonts w:ascii="Poppins SemiBold" w:hAnsi="Poppins SemiBold" w:cs="Poppins SemiBold" w:eastAsia="Poppins SemiBold"/>
        </w:rPr>
      </w:pP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Invoice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#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02" w:lineRule="exact"/>
        <w:ind w:left="232" w:right="0"/>
        <w:jc w:val="left"/>
        <w:rPr>
          <w:rFonts w:ascii="Poppins SemiBold" w:hAnsi="Poppins SemiBold" w:cs="Poppins SemiBold" w:eastAsia="Poppins SemiBold"/>
        </w:rPr>
      </w:pP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Date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: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02" w:lineRule="exact"/>
        <w:ind w:left="232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A3AAAD"/>
          <w:spacing w:val="23"/>
          <w:w w:val="100"/>
        </w:rPr>
        <w:t>579</w:t>
      </w:r>
      <w:r>
        <w:rPr>
          <w:b w:val="0"/>
          <w:bCs w:val="0"/>
          <w:color w:val="A3AAAD"/>
          <w:spacing w:val="0"/>
          <w:w w:val="100"/>
        </w:rPr>
        <w:t>0</w:t>
      </w:r>
      <w:r>
        <w:rPr>
          <w:b w:val="0"/>
          <w:bCs w:val="0"/>
          <w:color w:val="A3AAAD"/>
          <w:spacing w:val="-38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02" w:lineRule="exact"/>
        <w:ind w:left="232" w:right="0"/>
        <w:jc w:val="left"/>
      </w:pPr>
      <w:r>
        <w:rPr>
          <w:b w:val="0"/>
          <w:bCs w:val="0"/>
          <w:color w:val="A3AAAD"/>
          <w:spacing w:val="23"/>
          <w:w w:val="100"/>
        </w:rPr>
        <w:t>10/Mei/202</w:t>
      </w:r>
      <w:r>
        <w:rPr>
          <w:b w:val="0"/>
          <w:bCs w:val="0"/>
          <w:color w:val="A3AAAD"/>
          <w:spacing w:val="0"/>
          <w:w w:val="100"/>
        </w:rPr>
        <w:t>2</w:t>
      </w:r>
      <w:r>
        <w:rPr>
          <w:b w:val="0"/>
          <w:bCs w:val="0"/>
          <w:color w:val="A3AAAD"/>
          <w:spacing w:val="-38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 w:line="302" w:lineRule="exact"/>
        <w:jc w:val="left"/>
        <w:sectPr>
          <w:type w:val="continuous"/>
          <w:pgSz w:w="12246" w:h="17180"/>
          <w:pgMar w:top="1100" w:bottom="280" w:left="740" w:right="740"/>
          <w:cols w:num="2" w:equalWidth="0">
            <w:col w:w="1546" w:space="44"/>
            <w:col w:w="9176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6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0" w:type="auto"/>
        <w:jc w:val="left"/>
        <w:tblInd w:w="1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355" w:hRule="exact"/>
        </w:trPr>
        <w:tc>
          <w:tcPr>
            <w:tcW w:w="27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5" w:lineRule="exact"/>
              <w:ind w:left="40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Billin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To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6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5" w:lineRule="exact"/>
              <w:ind w:left="897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Tota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Due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58" w:hRule="exact"/>
        </w:trPr>
        <w:tc>
          <w:tcPr>
            <w:tcW w:w="27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8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Mari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C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Jhonso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8" w:lineRule="exact"/>
              <w:ind w:left="196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02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123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567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6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8" w:lineRule="exact"/>
              <w:ind w:left="897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USD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$50.0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pStyle w:val="BodyText"/>
        <w:spacing w:line="310" w:lineRule="exact"/>
        <w:ind w:left="192" w:right="0"/>
        <w:jc w:val="left"/>
      </w:pPr>
      <w:r>
        <w:rPr/>
        <w:pict>
          <v:group style="position:absolute;margin-left:181.068405pt;margin-top:-17.918112pt;width:.1pt;height:11.174pt;mso-position-horizontal-relative:page;mso-position-vertical-relative:paragraph;z-index:-212" coordorigin="3621,-358" coordsize="2,223">
            <v:shape style="position:absolute;left:3621;top:-358;width:2;height:223" coordorigin="3621,-358" coordsize="0,223" path="m3621,-135l3621,-358e" filled="f" stroked="t" strokeweight="1.7pt" strokecolor="#62686C">
              <v:path arrowok="t"/>
            </v:shape>
            <w10:wrap type="none"/>
          </v:group>
        </w:pict>
      </w:r>
      <w:r>
        <w:rPr>
          <w:b w:val="0"/>
          <w:bCs w:val="0"/>
          <w:color w:val="A3AAAD"/>
          <w:spacing w:val="23"/>
          <w:w w:val="100"/>
        </w:rPr>
        <w:t>12</w:t>
      </w:r>
      <w:r>
        <w:rPr>
          <w:b w:val="0"/>
          <w:bCs w:val="0"/>
          <w:color w:val="A3AAAD"/>
          <w:spacing w:val="0"/>
          <w:w w:val="100"/>
        </w:rPr>
        <w:t>3</w:t>
      </w:r>
      <w:r>
        <w:rPr>
          <w:b w:val="0"/>
          <w:bCs w:val="0"/>
          <w:color w:val="A3AAAD"/>
          <w:spacing w:val="0"/>
          <w:w w:val="100"/>
        </w:rPr>
        <w:t> 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23"/>
          <w:w w:val="100"/>
        </w:rPr>
        <w:t>Street</w:t>
      </w:r>
      <w:r>
        <w:rPr>
          <w:b w:val="0"/>
          <w:bCs w:val="0"/>
          <w:color w:val="A3AAAD"/>
          <w:spacing w:val="0"/>
          <w:w w:val="100"/>
        </w:rPr>
        <w:t>,</w:t>
      </w:r>
      <w:r>
        <w:rPr>
          <w:b w:val="0"/>
          <w:bCs w:val="0"/>
          <w:color w:val="A3AAAD"/>
          <w:spacing w:val="0"/>
          <w:w w:val="100"/>
        </w:rPr>
        <w:t> 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23"/>
          <w:w w:val="100"/>
        </w:rPr>
        <w:t>Town/City</w:t>
      </w:r>
      <w:r>
        <w:rPr>
          <w:b w:val="0"/>
          <w:bCs w:val="0"/>
          <w:color w:val="A3AAAD"/>
          <w:spacing w:val="0"/>
          <w:w w:val="100"/>
        </w:rPr>
        <w:t>,</w:t>
      </w:r>
      <w:r>
        <w:rPr>
          <w:b w:val="0"/>
          <w:bCs w:val="0"/>
          <w:color w:val="A3AAAD"/>
          <w:spacing w:val="0"/>
          <w:w w:val="100"/>
        </w:rPr>
        <w:t> 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23"/>
          <w:w w:val="100"/>
        </w:rPr>
        <w:t>Countr</w:t>
      </w:r>
      <w:r>
        <w:rPr>
          <w:b w:val="0"/>
          <w:bCs w:val="0"/>
          <w:color w:val="A3AAAD"/>
          <w:spacing w:val="0"/>
          <w:w w:val="100"/>
        </w:rPr>
        <w:t>y</w:t>
      </w:r>
      <w:r>
        <w:rPr>
          <w:b w:val="0"/>
          <w:bCs w:val="0"/>
          <w:color w:val="A3AAAD"/>
          <w:spacing w:val="-38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90" w:lineRule="exact" w:before="6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tabs>
          <w:tab w:pos="5991" w:val="left" w:leader="none"/>
          <w:tab w:pos="7733" w:val="left" w:leader="none"/>
          <w:tab w:pos="9436" w:val="left" w:leader="none"/>
        </w:tabs>
        <w:spacing w:line="409" w:lineRule="exact"/>
        <w:ind w:left="546" w:right="0"/>
        <w:jc w:val="left"/>
        <w:rPr>
          <w:rFonts w:ascii="Poppins SemiBold" w:hAnsi="Poppins SemiBold" w:cs="Poppins SemiBold" w:eastAsia="Poppins SemiBold"/>
        </w:rPr>
      </w:pP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ITE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M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52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DESCRIPTIO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ab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PRIC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ab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QT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Y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ab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TOTA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L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spacing w:line="160" w:lineRule="exact" w:before="6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0" w:type="auto"/>
        <w:jc w:val="left"/>
        <w:tblInd w:w="17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898" w:hRule="exact"/>
        </w:trPr>
        <w:tc>
          <w:tcPr>
            <w:tcW w:w="5264" w:type="dxa"/>
            <w:tcBorders>
              <w:top w:val="single" w:sz="14" w:space="0" w:color="62686C"/>
              <w:left w:val="nil" w:sz="6" w:space="0" w:color="auto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>
              <w:pStyle w:val="TableParagraph"/>
              <w:spacing w:line="240" w:lineRule="exact"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354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Web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90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>
              <w:pStyle w:val="TableParagraph"/>
              <w:spacing w:line="240" w:lineRule="exact"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485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157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>
              <w:pStyle w:val="TableParagraph"/>
              <w:spacing w:line="240" w:lineRule="exact"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451" w:right="489"/>
              <w:jc w:val="center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4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nil" w:sz="6" w:space="0" w:color="auto"/>
            </w:tcBorders>
            <w:shd w:val="clear" w:color="auto" w:fill="EEF0F2"/>
          </w:tcPr>
          <w:p>
            <w:pPr>
              <w:pStyle w:val="TableParagraph"/>
              <w:spacing w:line="240" w:lineRule="exact"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831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98" w:hRule="exact"/>
        </w:trPr>
        <w:tc>
          <w:tcPr>
            <w:tcW w:w="5264" w:type="dxa"/>
            <w:tcBorders>
              <w:top w:val="dotted" w:sz="12" w:space="0" w:color="62686C"/>
              <w:left w:val="nil" w:sz="6" w:space="0" w:color="auto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200" w:lineRule="exact" w:before="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354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Brochure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90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200" w:lineRule="exact" w:before="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485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15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200" w:lineRule="exact" w:before="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right="37"/>
              <w:jc w:val="center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4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nil" w:sz="6" w:space="0" w:color="auto"/>
            </w:tcBorders>
          </w:tcPr>
          <w:p>
            <w:pPr>
              <w:pStyle w:val="TableParagraph"/>
              <w:spacing w:line="200" w:lineRule="exact" w:before="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831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98" w:hRule="exact"/>
        </w:trPr>
        <w:tc>
          <w:tcPr>
            <w:tcW w:w="5264" w:type="dxa"/>
            <w:tcBorders>
              <w:top w:val="dotted" w:sz="12" w:space="0" w:color="62686C"/>
              <w:left w:val="nil" w:sz="6" w:space="0" w:color="auto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359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Card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90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485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15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451" w:right="489"/>
              <w:jc w:val="center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4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nil" w:sz="6" w:space="0" w:color="auto"/>
            </w:tcBorders>
            <w:shd w:val="clear" w:color="auto" w:fill="EEF0F2"/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831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98" w:hRule="exact"/>
        </w:trPr>
        <w:tc>
          <w:tcPr>
            <w:tcW w:w="5264" w:type="dxa"/>
            <w:tcBorders>
              <w:top w:val="dotted" w:sz="12" w:space="0" w:color="62686C"/>
              <w:left w:val="nil" w:sz="6" w:space="0" w:color="auto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36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Logo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90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485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15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right="36"/>
              <w:jc w:val="center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4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nil" w:sz="6" w:space="0" w:color="auto"/>
            </w:tcBorders>
          </w:tcPr>
          <w:p>
            <w:pPr>
              <w:pStyle w:val="TableParagraph"/>
              <w:spacing w:line="220" w:lineRule="exact" w:before="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ind w:left="831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98" w:hRule="exact"/>
        </w:trPr>
        <w:tc>
          <w:tcPr>
            <w:tcW w:w="5264" w:type="dxa"/>
            <w:tcBorders>
              <w:top w:val="dotted" w:sz="12" w:space="0" w:color="62686C"/>
              <w:left w:val="nil" w:sz="6" w:space="0" w:color="auto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/>
          </w:p>
        </w:tc>
        <w:tc>
          <w:tcPr>
            <w:tcW w:w="1990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/>
          </w:p>
        </w:tc>
        <w:tc>
          <w:tcPr>
            <w:tcW w:w="115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EEF0F2"/>
          </w:tcPr>
          <w:p>
            <w:pPr/>
          </w:p>
        </w:tc>
        <w:tc>
          <w:tcPr>
            <w:tcW w:w="2014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nil" w:sz="6" w:space="0" w:color="auto"/>
            </w:tcBorders>
            <w:shd w:val="clear" w:color="auto" w:fill="EEF0F2"/>
          </w:tcPr>
          <w:p>
            <w:pPr/>
          </w:p>
        </w:tc>
      </w:tr>
      <w:tr>
        <w:trPr>
          <w:trHeight w:val="898" w:hRule="exact"/>
        </w:trPr>
        <w:tc>
          <w:tcPr>
            <w:tcW w:w="5264" w:type="dxa"/>
            <w:tcBorders>
              <w:top w:val="dotted" w:sz="12" w:space="0" w:color="62686C"/>
              <w:left w:val="nil" w:sz="6" w:space="0" w:color="auto"/>
              <w:bottom w:val="single" w:sz="14" w:space="0" w:color="62686C"/>
              <w:right w:val="single" w:sz="14" w:space="0" w:color="62686C"/>
            </w:tcBorders>
          </w:tcPr>
          <w:p>
            <w:pPr/>
          </w:p>
        </w:tc>
        <w:tc>
          <w:tcPr>
            <w:tcW w:w="1990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</w:tcPr>
          <w:p>
            <w:pPr/>
          </w:p>
        </w:tc>
        <w:tc>
          <w:tcPr>
            <w:tcW w:w="1157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</w:tcPr>
          <w:p>
            <w:pPr/>
          </w:p>
        </w:tc>
        <w:tc>
          <w:tcPr>
            <w:tcW w:w="2014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nil" w:sz="6" w:space="0" w:color="auto"/>
            </w:tcBorders>
          </w:tcPr>
          <w:p>
            <w:pPr/>
          </w:p>
        </w:tc>
      </w:tr>
    </w:tbl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2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0" w:type="auto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449" w:hRule="exact"/>
        </w:trPr>
        <w:tc>
          <w:tcPr>
            <w:tcW w:w="55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0" w:lineRule="exact"/>
              <w:ind w:left="40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Paymen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Metho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8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0" w:lineRule="exact"/>
              <w:ind w:left="40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SU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TOTA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0" w:lineRule="exact"/>
              <w:ind w:left="1183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53" w:hRule="exact"/>
        </w:trPr>
        <w:tc>
          <w:tcPr>
            <w:tcW w:w="55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Payment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Visa,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Master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Card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8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Tax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Vat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50%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1183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80" w:hRule="exact"/>
        </w:trPr>
        <w:tc>
          <w:tcPr>
            <w:tcW w:w="55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We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accept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Cheque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  <w:p>
            <w:pPr>
              <w:pStyle w:val="TableParagraph"/>
              <w:spacing w:line="309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Paypal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30"/>
                <w:w w:val="100"/>
                <w:sz w:val="24"/>
                <w:szCs w:val="24"/>
              </w:rPr>
              <w:t> </w:t>
            </w:r>
            <w:hyperlink r:id="rId5">
              <w:r>
                <w:rPr>
                  <w:rFonts w:ascii="Poppins Medium" w:hAnsi="Poppins Medium" w:cs="Poppins Medium" w:eastAsia="Poppins Medium"/>
                  <w:b w:val="0"/>
                  <w:bCs w:val="0"/>
                  <w:color w:val="A3AAAD"/>
                  <w:spacing w:val="0"/>
                  <w:w w:val="100"/>
                  <w:sz w:val="24"/>
                  <w:szCs w:val="24"/>
                </w:rPr>
                <w:t>paypal@company.com</w:t>
              </w:r>
              <w:r>
                <w:rPr>
                  <w:rFonts w:ascii="Poppins Medium" w:hAnsi="Poppins Medium" w:cs="Poppins Medium" w:eastAsia="Poppins Medium"/>
                  <w:b w:val="0"/>
                  <w:bCs w:val="0"/>
                  <w:color w:val="A3AAAD"/>
                  <w:spacing w:val="30"/>
                  <w:w w:val="100"/>
                  <w:sz w:val="24"/>
                  <w:szCs w:val="24"/>
                </w:rPr>
                <w:t> </w:t>
              </w:r>
            </w:hyperlink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Card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877" w:type="dxa"/>
            <w:tcBorders>
              <w:top w:val="nil" w:sz="6" w:space="0" w:color="auto"/>
              <w:left w:val="nil" w:sz="6" w:space="0" w:color="auto"/>
              <w:bottom w:val="single" w:sz="14" w:space="0" w:color="62686C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Discount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50%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nil" w:sz="6" w:space="0" w:color="auto"/>
              <w:left w:val="nil" w:sz="6" w:space="0" w:color="auto"/>
              <w:bottom w:val="single" w:sz="14" w:space="0" w:color="62686C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1349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A3AAAD"/>
                <w:spacing w:val="0"/>
                <w:w w:val="100"/>
                <w:sz w:val="24"/>
                <w:szCs w:val="24"/>
              </w:rPr>
              <w:t>$50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spacing w:line="170" w:lineRule="exact" w:before="4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after="0" w:line="170" w:lineRule="exact"/>
        <w:rPr>
          <w:sz w:val="17"/>
          <w:szCs w:val="17"/>
        </w:rPr>
        <w:sectPr>
          <w:type w:val="continuous"/>
          <w:pgSz w:w="12246" w:h="17180"/>
          <w:pgMar w:top="1100" w:bottom="280" w:left="740" w:right="74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left="158" w:right="0"/>
        <w:jc w:val="left"/>
        <w:rPr>
          <w:rFonts w:ascii="Poppins SemiBold" w:hAnsi="Poppins SemiBold" w:cs="Poppins SemiBold" w:eastAsia="Poppins SemiBold"/>
        </w:rPr>
      </w:pP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Term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s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&amp;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Condition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s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81" w:lineRule="auto" w:before="82"/>
        <w:ind w:left="166" w:right="0"/>
        <w:jc w:val="left"/>
      </w:pPr>
      <w:r>
        <w:rPr>
          <w:b w:val="0"/>
          <w:bCs w:val="0"/>
          <w:color w:val="A3AAAD"/>
          <w:spacing w:val="0"/>
          <w:w w:val="100"/>
        </w:rPr>
        <w:t>Lorem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ipsum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dolor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sit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amet,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consec-</w:t>
      </w:r>
      <w:r>
        <w:rPr>
          <w:b w:val="0"/>
          <w:bCs w:val="0"/>
          <w:color w:val="A3AAAD"/>
          <w:spacing w:val="0"/>
          <w:w w:val="102"/>
        </w:rPr>
        <w:t> </w:t>
      </w:r>
      <w:r>
        <w:rPr>
          <w:b w:val="0"/>
          <w:bCs w:val="0"/>
          <w:color w:val="A3AAAD"/>
          <w:spacing w:val="0"/>
          <w:w w:val="100"/>
        </w:rPr>
        <w:t>tetuer</w:t>
      </w:r>
      <w:r>
        <w:rPr>
          <w:b w:val="0"/>
          <w:bCs w:val="0"/>
          <w:color w:val="A3AAAD"/>
          <w:spacing w:val="19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adipiscing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elit,</w:t>
      </w:r>
      <w:r>
        <w:rPr>
          <w:b w:val="0"/>
          <w:bCs w:val="0"/>
          <w:color w:val="A3AAAD"/>
          <w:spacing w:val="19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sed</w:t>
      </w:r>
      <w:r>
        <w:rPr>
          <w:b w:val="0"/>
          <w:bCs w:val="0"/>
          <w:color w:val="A3AAAD"/>
          <w:spacing w:val="19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diam</w:t>
      </w:r>
      <w:r>
        <w:rPr>
          <w:b w:val="0"/>
          <w:bCs w:val="0"/>
          <w:color w:val="A3AAAD"/>
          <w:spacing w:val="19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nonum-</w:t>
      </w:r>
      <w:r>
        <w:rPr>
          <w:b w:val="0"/>
          <w:bCs w:val="0"/>
          <w:color w:val="A3AAAD"/>
          <w:spacing w:val="0"/>
          <w:w w:val="102"/>
        </w:rPr>
        <w:t> </w:t>
      </w:r>
      <w:r>
        <w:rPr>
          <w:b w:val="0"/>
          <w:bCs w:val="0"/>
          <w:color w:val="A3AAAD"/>
          <w:spacing w:val="0"/>
          <w:w w:val="100"/>
        </w:rPr>
        <w:t>my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nibh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euismod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tincidunt</w:t>
      </w:r>
      <w:r>
        <w:rPr>
          <w:b w:val="0"/>
          <w:bCs w:val="0"/>
          <w:color w:val="A3AAAD"/>
          <w:spacing w:val="17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ut</w:t>
      </w:r>
      <w:r>
        <w:rPr>
          <w:b w:val="0"/>
          <w:bCs w:val="0"/>
          <w:color w:val="A3AAAD"/>
          <w:spacing w:val="18"/>
          <w:w w:val="100"/>
        </w:rPr>
        <w:t> </w:t>
      </w:r>
      <w:r>
        <w:rPr>
          <w:b w:val="0"/>
          <w:bCs w:val="0"/>
          <w:color w:val="A3AAAD"/>
          <w:spacing w:val="0"/>
          <w:w w:val="100"/>
        </w:rPr>
        <w:t>laoreet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410" w:lineRule="exact"/>
        <w:ind w:left="158" w:right="0"/>
        <w:jc w:val="left"/>
        <w:rPr>
          <w:rFonts w:ascii="Poppins SemiBold" w:hAnsi="Poppins SemiBold" w:cs="Poppins SemiBold" w:eastAsia="Poppins SemiBold"/>
        </w:rPr>
      </w:pPr>
      <w:r>
        <w:rPr>
          <w:spacing w:val="0"/>
          <w:w w:val="100"/>
        </w:rPr>
        <w:br w:type="column"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Gran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d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8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Tota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l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410" w:lineRule="exact"/>
        <w:ind w:left="158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84898C"/>
          <w:spacing w:val="0"/>
          <w:w w:val="100"/>
        </w:rPr>
        <w:t>$50000.00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 w:line="410" w:lineRule="exact"/>
        <w:jc w:val="left"/>
        <w:sectPr>
          <w:type w:val="continuous"/>
          <w:pgSz w:w="12246" w:h="17180"/>
          <w:pgMar w:top="1100" w:bottom="280" w:left="740" w:right="740"/>
          <w:cols w:num="3" w:equalWidth="0">
            <w:col w:w="5076" w:space="517"/>
            <w:col w:w="1894" w:space="1655"/>
            <w:col w:w="1624"/>
          </w:cols>
        </w:sectPr>
      </w:pPr>
    </w:p>
    <w:p>
      <w:pPr>
        <w:spacing w:line="150" w:lineRule="exact" w:before="9"/>
        <w:rPr>
          <w:sz w:val="15"/>
          <w:szCs w:val="15"/>
        </w:rPr>
      </w:pPr>
      <w:r>
        <w:rPr/>
        <w:pict>
          <v:group style="position:absolute;margin-left:-.85pt;margin-top:825.081909pt;width:233.921864pt;height:34.6661pt;mso-position-horizontal-relative:page;mso-position-vertical-relative:page;z-index:-211" coordorigin="-17,16502" coordsize="4678,693">
            <v:group style="position:absolute;left:0;top:16519;width:4644;height:659" coordorigin="0,16519" coordsize="4644,659">
              <v:shape style="position:absolute;left:0;top:16519;width:4644;height:659" coordorigin="0,16519" coordsize="4644,659" path="m3833,16519l0,16519,0,17178,4644,17178,4638,17149,4620,17086,4597,17025,4570,16967,4538,16911,4503,16858,4463,16808,4420,16762,4373,16718,4323,16679,4270,16643,4214,16611,4156,16584,4095,16561,4032,16543,3968,16529,3901,16521,3833,16519e" filled="t" fillcolor="#F79338" stroked="f">
                <v:path arrowok="t"/>
                <v:fill type="solid"/>
              </v:shape>
              <v:shape style="position:absolute;left:0;top:16535;width:4126;height:643" type="#_x0000_t75">
                <v:imagedata r:id="rId6" o:title=""/>
              </v:shape>
            </v:group>
            <w10:wrap type="none"/>
          </v:group>
        </w:pict>
      </w:r>
      <w:r>
        <w:rPr/>
        <w:pict>
          <v:group style="position:absolute;margin-left:378.305115pt;margin-top:-.84999pt;width:234.828897pt;height:135.598pt;mso-position-horizontal-relative:page;mso-position-vertical-relative:page;z-index:-210" coordorigin="7566,-17" coordsize="4697,2712">
            <v:group style="position:absolute;left:7583;top:0;width:4663;height:2678" coordorigin="7583,0" coordsize="4663,2678">
              <v:shape style="position:absolute;left:7583;top:0;width:4663;height:2678" coordorigin="7583,0" coordsize="4663,2678" path="m12246,0l7583,0,7583,580,7590,752,7611,920,7644,1084,7690,1243,7748,1396,7817,1544,7897,1685,7988,1819,8088,1945,8198,2063,8316,2173,8442,2273,8576,2364,8717,2444,8865,2513,9018,2571,9177,2617,9341,2650,9509,2671,9681,2678,12246,2678,12246,0e" filled="t" fillcolor="#F79338" stroked="f">
                <v:path arrowok="t"/>
                <v:fill type="solid"/>
              </v:shape>
              <v:shape style="position:absolute;left:7608;top:0;width:4638;height:2140" type="#_x0000_t75">
                <v:imagedata r:id="rId7" o:title=""/>
              </v:shape>
            </v:group>
            <v:group style="position:absolute;left:8416;top:942;width:736;height:736" coordorigin="8416,942" coordsize="736,736">
              <v:shape style="position:absolute;left:8416;top:942;width:736;height:736" coordorigin="8416,942" coordsize="736,736" path="m8784,942l8696,953,8615,983,8545,1031,8487,1093,8445,1167,8421,1250,8416,1310,8417,1340,8435,1426,8471,1504,8524,1570,8590,1623,8668,1659,8754,1677,8784,1678,8814,1677,8901,1659,8978,1623,9044,1570,9070,1541,8784,1541,8761,1540,8696,1524,8640,1490,8595,1443,8566,1384,8554,1318,8555,1294,8570,1227,8603,1169,8649,1124,8705,1093,8770,1079,9071,1079,9064,1071,9002,1013,8927,971,8844,947,8814,943,8784,942xe" filled="t" fillcolor="#FFFFFF" stroked="f">
                <v:path arrowok="t"/>
                <v:fill type="solid"/>
              </v:shape>
              <v:shape style="position:absolute;left:8416;top:942;width:736;height:736" coordorigin="8416,942" coordsize="736,736" path="m9071,1079l8770,1079,8795,1080,8819,1084,8885,1104,8939,1141,8981,1189,9007,1248,9014,1291,9013,1317,8999,1386,8968,1446,8924,1492,8870,1524,8807,1540,8784,1541,9070,1541,9111,1479,9141,1399,9152,1310,9151,1280,9133,1194,9097,1116,9081,1093,9071,1079xe" filled="t" fillcolor="#FFFFFF" stroked="f">
                <v:path arrowok="t"/>
                <v:fill type="solid"/>
              </v:shape>
            </v:group>
            <v:group style="position:absolute;left:9390;top:1112;width:275;height:332" coordorigin="9390,1112" coordsize="275,332">
              <v:shape style="position:absolute;left:9390;top:1112;width:275;height:332" coordorigin="9390,1112" coordsize="275,332" path="m9451,1112l9390,1112,9501,1323,9501,1444,9555,1444,9555,1323,9580,1275,9528,1275,9451,1112xe" filled="t" fillcolor="#FFFFFF" stroked="f">
                <v:path arrowok="t"/>
                <v:fill type="solid"/>
              </v:shape>
              <v:shape style="position:absolute;left:9390;top:1112;width:275;height:332" coordorigin="9390,1112" coordsize="275,332" path="m9665,1112l9605,1112,9528,1275,9580,1275,9665,1112xe" filled="t" fillcolor="#FFFFFF" stroked="f">
                <v:path arrowok="t"/>
                <v:fill type="solid"/>
              </v:shape>
            </v:group>
            <v:group style="position:absolute;left:9691;top:1178;width:268;height:270" coordorigin="9691,1178" coordsize="268,270">
              <v:shape style="position:absolute;left:9691;top:1178;width:268;height:270" coordorigin="9691,1178" coordsize="268,270" path="m9803,1178l9745,1201,9705,1250,9691,1324,9694,1348,9724,1407,9777,1441,9822,1448,9844,1447,9903,1424,9926,1401,9822,1401,9813,1400,9755,1353,9747,1296,9752,1274,9817,1227,9842,1226,9929,1226,9929,1225,9877,1190,9830,1179,9803,1178xe" filled="t" fillcolor="#FFFFFF" stroked="f">
                <v:path arrowok="t"/>
                <v:fill type="solid"/>
              </v:shape>
              <v:shape style="position:absolute;left:9691;top:1178;width:268;height:270" coordorigin="9691,1178" coordsize="268,270" path="m9929,1226l9842,1226,9861,1233,9878,1245,9891,1262,9900,1284,9903,1312,9900,1339,9861,1391,9822,1401,9926,1401,9957,1329,9958,1303,9956,1280,9950,1260,9941,1241,9929,1226xe" filled="t" fillcolor="#FFFFFF" stroked="f">
                <v:path arrowok="t"/>
                <v:fill type="solid"/>
              </v:shape>
            </v:group>
            <v:group style="position:absolute;left:10010;top:1181;width:241;height:267" coordorigin="10010,1181" coordsize="241,267">
              <v:shape style="position:absolute;left:10010;top:1181;width:241;height:267" coordorigin="10010,1181" coordsize="241,267" path="m10064,1181l10010,1181,10010,1336,10029,1403,10078,1440,10125,1447,10146,1444,10165,1437,10183,1426,10197,1412,10251,1412,10251,1398,10109,1398,10091,1389,10076,1374,10067,1354,10064,1327,10064,1181xe" filled="t" fillcolor="#FFFFFF" stroked="f">
                <v:path arrowok="t"/>
                <v:fill type="solid"/>
              </v:shape>
              <v:shape style="position:absolute;left:10010;top:1181;width:241;height:267" coordorigin="10010,1181" coordsize="241,267" path="m10251,1412l10197,1412,10197,1444,10251,1444,10251,1412xe" filled="t" fillcolor="#FFFFFF" stroked="f">
                <v:path arrowok="t"/>
                <v:fill type="solid"/>
              </v:shape>
              <v:shape style="position:absolute;left:10010;top:1181;width:241;height:267" coordorigin="10010,1181" coordsize="241,267" path="m10251,1181l10197,1181,10195,1345,10189,1365,10178,1380,10161,1391,10138,1397,10109,1398,10251,1398,10251,1181xe" filled="t" fillcolor="#FFFFFF" stroked="f">
                <v:path arrowok="t"/>
                <v:fill type="solid"/>
              </v:shape>
            </v:group>
            <v:group style="position:absolute;left:10323;top:1177;width:133;height:267" coordorigin="10323,1177" coordsize="133,267">
              <v:shape style="position:absolute;left:10323;top:1177;width:133;height:267" coordorigin="10323,1177" coordsize="133,267" path="m10377,1181l10323,1181,10323,1444,10377,1444,10380,1279,10388,1257,10401,1243,10419,1235,10442,1233,10456,1233,10453,1219,10377,1219,10377,1181xe" filled="t" fillcolor="#FFFFFF" stroked="f">
                <v:path arrowok="t"/>
                <v:fill type="solid"/>
              </v:shape>
              <v:shape style="position:absolute;left:10323;top:1177;width:133;height:267" coordorigin="10323,1177" coordsize="133,267" path="m10444,1177l10423,1181,10404,1190,10389,1203,10377,1219,10453,1219,10444,1177xe" filled="t" fillcolor="#FFFFFF" stroked="f">
                <v:path arrowok="t"/>
                <v:fill type="solid"/>
              </v:shape>
            </v:group>
            <v:group style="position:absolute;left:10630;top:1422;width:167;height:2" coordorigin="10630,1422" coordsize="167,2">
              <v:shape style="position:absolute;left:10630;top:1422;width:167;height:2" coordorigin="10630,1422" coordsize="167,0" path="m10630,1422l10797,1422e" filled="f" stroked="t" strokeweight="2.3pt" strokecolor="#FFFFFF">
                <v:path arrowok="t"/>
              </v:shape>
            </v:group>
            <v:group style="position:absolute;left:10658;top:1112;width:2;height:288" coordorigin="10658,1112" coordsize="2,288">
              <v:shape style="position:absolute;left:10658;top:1112;width:2;height:288" coordorigin="10658,1112" coordsize="0,288" path="m10658,1112l10658,1400e" filled="f" stroked="t" strokeweight="2.822pt" strokecolor="#FFFFFF">
                <v:path arrowok="t"/>
              </v:shape>
            </v:group>
            <v:group style="position:absolute;left:10825;top:1178;width:268;height:270" coordorigin="10825,1178" coordsize="268,270">
              <v:shape style="position:absolute;left:10825;top:1178;width:268;height:270" coordorigin="10825,1178" coordsize="268,270" path="m10937,1178l10879,1201,10840,1250,10825,1324,10829,1348,10859,1407,10912,1441,10957,1448,10978,1447,11037,1424,11061,1401,10957,1401,10947,1400,10890,1353,10881,1296,10887,1274,10951,1227,10977,1226,11064,1226,11063,1225,11011,1190,10964,1179,10937,1178xe" filled="t" fillcolor="#FFFFFF" stroked="f">
                <v:path arrowok="t"/>
                <v:fill type="solid"/>
              </v:shape>
              <v:shape style="position:absolute;left:10825;top:1178;width:268;height:270" coordorigin="10825,1178" coordsize="268,270" path="m11064,1226l10977,1226,10996,1233,11012,1245,11026,1262,11034,1284,11037,1312,11034,1339,10996,1391,10957,1401,11061,1401,11091,1329,11093,1303,11090,1280,11084,1260,11075,1241,11064,1226xe" filled="t" fillcolor="#FFFFFF" stroked="f">
                <v:path arrowok="t"/>
                <v:fill type="solid"/>
              </v:shape>
            </v:group>
            <v:group style="position:absolute;left:11129;top:1176;width:270;height:395" coordorigin="11129,1176" coordsize="270,395">
              <v:shape style="position:absolute;left:11129;top:1176;width:270;height:395" coordorigin="11129,1176" coordsize="270,395" path="m11196,1481l11142,1482,11146,1500,11154,1517,11216,1562,11297,1572,11320,1566,11340,1557,11358,1545,11373,1530,11375,1526,11261,1526,11238,1521,11219,1511,11205,1498,11196,1481xe" filled="t" fillcolor="#FFFFFF" stroked="f">
                <v:path arrowok="t"/>
                <v:fill type="solid"/>
              </v:shape>
              <v:shape style="position:absolute;left:11129;top:1176;width:270;height:395" coordorigin="11129,1176" coordsize="270,395" path="m11399,1404l11344,1404,11343,1467,11336,1488,11324,1505,11307,1517,11286,1524,11261,1526,11375,1526,11384,1513,11393,1493,11398,1471,11399,1448,11399,1404xe" filled="t" fillcolor="#FFFFFF" stroked="f">
                <v:path arrowok="t"/>
                <v:fill type="solid"/>
              </v:shape>
              <v:shape style="position:absolute;left:11129;top:1176;width:270;height:395" coordorigin="11129,1176" coordsize="270,395" path="m11253,1176l11185,1197,11144,1245,11129,1319,11132,1343,11160,1404,11212,1441,11255,1448,11279,1445,11300,1439,11318,1429,11333,1417,11344,1404,11399,1404,11399,1401,11264,1401,11247,1399,11195,1344,11188,1287,11196,1264,11209,1247,11225,1234,11244,1226,11265,1224,11399,1224,11399,1218,11344,1218,11333,1205,11317,1194,11299,1185,11278,1179,11253,1176xe" filled="t" fillcolor="#FFFFFF" stroked="f">
                <v:path arrowok="t"/>
                <v:fill type="solid"/>
              </v:shape>
              <v:shape style="position:absolute;left:11129;top:1176;width:270;height:395" coordorigin="11129,1176" coordsize="270,395" path="m11399,1224l11265,1224,11266,1224,11283,1226,11335,1280,11341,1338,11333,1360,11320,1378,11303,1390,11284,1398,11264,1401,11399,1401,11399,1224xe" filled="t" fillcolor="#FFFFFF" stroked="f">
                <v:path arrowok="t"/>
                <v:fill type="solid"/>
              </v:shape>
              <v:shape style="position:absolute;left:11129;top:1176;width:270;height:395" coordorigin="11129,1176" coordsize="270,395" path="m11399,1181l11344,1181,11344,1218,11399,1218,11399,1181xe" filled="t" fillcolor="#FFFFFF" stroked="f">
                <v:path arrowok="t"/>
                <v:fill type="solid"/>
              </v:shape>
            </v:group>
            <v:group style="position:absolute;left:11454;top:1178;width:268;height:270" coordorigin="11454,1178" coordsize="268,270">
              <v:shape style="position:absolute;left:11454;top:1178;width:268;height:270" coordorigin="11454,1178" coordsize="268,270" path="m11566,1178l11508,1201,11468,1250,11454,1324,11457,1348,11487,1407,11540,1441,11585,1448,11607,1447,11666,1424,11689,1401,11585,1401,11576,1400,11518,1353,11510,1296,11515,1274,11580,1227,11606,1226,11692,1226,11692,1225,11640,1190,11593,1179,11566,1178xe" filled="t" fillcolor="#FFFFFF" stroked="f">
                <v:path arrowok="t"/>
                <v:fill type="solid"/>
              </v:shape>
              <v:shape style="position:absolute;left:11454;top:1178;width:268;height:270" coordorigin="11454,1178" coordsize="268,270" path="m11692,1226l11606,1226,11624,1233,11641,1245,11654,1262,11663,1284,11666,1312,11663,1339,11624,1391,11585,1401,11689,1401,11720,1329,11722,1303,11719,1280,11713,1260,11704,1241,11692,1226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>
          <w:sz w:val="15"/>
          <w:szCs w:val="15"/>
        </w:rPr>
      </w:r>
    </w:p>
    <w:p>
      <w:pPr>
        <w:pStyle w:val="BodyText"/>
        <w:spacing w:line="398" w:lineRule="exact"/>
        <w:ind w:right="157"/>
        <w:jc w:val="right"/>
        <w:rPr>
          <w:rFonts w:ascii="Poppins SemiBold" w:hAnsi="Poppins SemiBold" w:cs="Poppins SemiBold" w:eastAsia="Poppins SemiBold"/>
        </w:rPr>
      </w:pPr>
      <w:r>
        <w:rPr/>
        <w:pict>
          <v:group style="position:absolute;margin-left:491.903961pt;margin-top:-39.009716pt;width:73.758022pt;height:22.982511pt;mso-position-horizontal-relative:page;mso-position-vertical-relative:paragraph;z-index:-209" coordorigin="9838,-780" coordsize="1475,460">
            <v:shape style="position:absolute;left:9838;top:-780;width:1475;height:460" coordorigin="9838,-780" coordsize="1475,460" path="m10447,-587l10367,-595,10282,-602,10220,-605,10156,-607,10125,-607,10094,-607,10011,-603,9950,-591,9896,-563,9846,-513,9838,-481,9838,-462,9858,-404,9913,-351,9981,-332,9998,-333,10056,-364,10084,-418,10094,-456,10100,-476,10119,-533,10141,-589,10167,-644,10196,-697,10228,-747,10251,-780,10250,-761,10248,-741,10245,-661,10244,-621,10245,-601,10246,-541,10250,-478,10274,-403,10331,-348,10405,-323,10445,-321,10464,-322,10541,-346,10593,-378,10640,-417,10681,-461,10707,-491,10724,-511,10739,-525,10753,-532,10766,-531,10777,-526,10782,-514,10789,-504,10853,-461,10895,-455,10916,-456,10939,-459,10960,-463,10981,-467,11001,-471,11020,-474,11039,-477,11057,-479,11075,-479,11092,-477,11167,-453,11204,-437,11222,-429,11240,-422,11258,-416,11276,-412,11295,-410,11313,-410e" filled="f" stroked="t" strokeweight="1pt" strokecolor="#63686C">
              <v:path arrowok="t"/>
            </v:shape>
            <w10:wrap type="none"/>
          </v:group>
        </w:pic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Alexande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r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54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William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s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98" w:lineRule="exact"/>
        <w:ind w:right="182"/>
        <w:jc w:val="right"/>
      </w:pPr>
      <w:r>
        <w:rPr>
          <w:b w:val="0"/>
          <w:bCs w:val="0"/>
          <w:color w:val="A3AAAD"/>
          <w:spacing w:val="0"/>
          <w:w w:val="100"/>
        </w:rPr>
        <w:t>Manager</w:t>
      </w:r>
      <w:r>
        <w:rPr>
          <w:b w:val="0"/>
          <w:bCs w:val="0"/>
          <w:color w:val="000000"/>
          <w:spacing w:val="0"/>
          <w:w w:val="100"/>
        </w:rPr>
      </w:r>
    </w:p>
    <w:sectPr>
      <w:type w:val="continuous"/>
      <w:pgSz w:w="12246" w:h="17180"/>
      <w:pgMar w:top="1100" w:bottom="28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oppins Medium">
    <w:altName w:val="Poppins Medium"/>
    <w:charset w:val="0"/>
    <w:family w:val="modern"/>
    <w:pitch w:val="variable"/>
  </w:font>
  <w:font w:name="Poppins SemiBold">
    <w:altName w:val="Poppins SemiBold"/>
    <w:charset w:val="0"/>
    <w:family w:val="modern"/>
    <w:pitch w:val="variable"/>
  </w:font>
  <w:font w:name="Poppins">
    <w:altName w:val="Poppins"/>
    <w:charset w:val="0"/>
    <w:family w:val="moder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/>
    <w:rPr>
      <w:rFonts w:ascii="Poppins Medium" w:hAnsi="Poppins Medium" w:eastAsia="Poppins Medium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ypal@company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- 0050121</dc:title>
  <dcterms:created xsi:type="dcterms:W3CDTF">2021-03-01T12:02:42Z</dcterms:created>
  <dcterms:modified xsi:type="dcterms:W3CDTF">2021-03-01T12:02:42Z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2021-03-01T00:00:00Z</vt:filetime>
  </property>
  <property fmtid="{D5CDD505-2E9C-101B-9397-08002B2CF9AE}" pid="3" name="LastSaved">
    <vt:filetime>2021-03-01T00:00:00Z</vt:filetime>
  </property>
</Properties>
</file>